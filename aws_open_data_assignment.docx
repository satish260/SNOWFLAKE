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48802302"/>
        <w:placeholder>
          <w:docPart w:val="4026C7E7EF29EF4FAECB4E232DCA3F2F"/>
        </w:placeholder>
        <w:temporary/>
        <w:showingPlcHdr/>
        <w15:appearance w15:val="hidden"/>
      </w:sdtPr>
      <w:sdtEndPr/>
      <w:sdtContent>
        <w:p w:rsidR="003B653B" w:rsidRDefault="008A1F2E">
          <w:pPr>
            <w:pStyle w:val="Date"/>
          </w:pPr>
          <w:r>
            <w:t>Date</w:t>
          </w:r>
        </w:p>
      </w:sdtContent>
    </w:sdt>
    <w:p w:rsidR="003B653B" w:rsidRDefault="003A2998">
      <w:pPr>
        <w:pStyle w:val="Title"/>
      </w:pPr>
      <w:r>
        <w:t>Load aws open data</w:t>
      </w:r>
    </w:p>
    <w:p w:rsidR="003B653B" w:rsidRPr="003C0426" w:rsidRDefault="003A2998">
      <w:pPr>
        <w:pStyle w:val="Heading1"/>
        <w:rPr>
          <w:b/>
          <w:bCs/>
        </w:rPr>
      </w:pPr>
      <w:r w:rsidRPr="003C0426">
        <w:rPr>
          <w:b/>
          <w:bCs/>
        </w:rPr>
        <w:t>Goal</w:t>
      </w:r>
    </w:p>
    <w:p w:rsidR="003B653B" w:rsidRDefault="003A2998">
      <w:r>
        <w:t xml:space="preserve">In this assignment, we will try to load </w:t>
      </w:r>
      <w:proofErr w:type="spellStart"/>
      <w:r>
        <w:t>aws</w:t>
      </w:r>
      <w:proofErr w:type="spellEnd"/>
      <w:r>
        <w:t xml:space="preserve"> open data set to snowflake data base.</w:t>
      </w:r>
    </w:p>
    <w:p w:rsidR="003B653B" w:rsidRDefault="00B02642" w:rsidP="00B02642">
      <w:pPr>
        <w:pStyle w:val="Heading3"/>
        <w:numPr>
          <w:ilvl w:val="0"/>
          <w:numId w:val="0"/>
        </w:numPr>
        <w:ind w:left="1080" w:hanging="360"/>
      </w:pPr>
      <w:r>
        <w:t>Aws open data can be found in below location,</w:t>
      </w:r>
    </w:p>
    <w:p w:rsidR="00B02642" w:rsidRDefault="00E93F7E" w:rsidP="00B02642">
      <w:pPr>
        <w:pStyle w:val="Heading3"/>
        <w:numPr>
          <w:ilvl w:val="0"/>
          <w:numId w:val="0"/>
        </w:numPr>
        <w:ind w:left="1080" w:hanging="360"/>
      </w:pPr>
      <w:hyperlink r:id="rId7" w:history="1">
        <w:r w:rsidR="00B02642" w:rsidRPr="009A7914">
          <w:rPr>
            <w:rStyle w:val="Hyperlink"/>
          </w:rPr>
          <w:t>https://registry.opendata.aws/nyc-tlc-trip-records-pds/</w:t>
        </w:r>
      </w:hyperlink>
    </w:p>
    <w:p w:rsidR="00B02642" w:rsidRDefault="00B02642" w:rsidP="00B02642">
      <w:pPr>
        <w:pStyle w:val="Heading3"/>
        <w:numPr>
          <w:ilvl w:val="0"/>
          <w:numId w:val="0"/>
        </w:numPr>
        <w:ind w:left="1080" w:hanging="360"/>
      </w:pPr>
    </w:p>
    <w:p w:rsidR="00B02642" w:rsidRDefault="00B02642" w:rsidP="00B02642">
      <w:pPr>
        <w:pStyle w:val="Heading3"/>
        <w:numPr>
          <w:ilvl w:val="0"/>
          <w:numId w:val="0"/>
        </w:numPr>
        <w:ind w:left="1080" w:hanging="360"/>
      </w:pPr>
      <w:r w:rsidRPr="00B02642">
        <w:t>Browse to this location,</w:t>
      </w:r>
      <w:r>
        <w:t xml:space="preserve"> and try to understand the data.</w:t>
      </w:r>
    </w:p>
    <w:p w:rsidR="003B653B" w:rsidRPr="003C0426" w:rsidRDefault="00B02642">
      <w:pPr>
        <w:pStyle w:val="Heading1"/>
        <w:rPr>
          <w:b/>
          <w:bCs/>
        </w:rPr>
      </w:pPr>
      <w:r w:rsidRPr="003C0426">
        <w:rPr>
          <w:b/>
          <w:bCs/>
        </w:rPr>
        <w:t>Preparation</w:t>
      </w:r>
    </w:p>
    <w:p w:rsidR="003B653B" w:rsidRDefault="00B02642" w:rsidP="00B02642">
      <w:r>
        <w:t xml:space="preserve">For this exercise, you have to load , green taxi trip data. </w:t>
      </w:r>
      <w:proofErr w:type="spellStart"/>
      <w:r w:rsidRPr="00B02642">
        <w:t>green_tripdata</w:t>
      </w:r>
      <w:proofErr w:type="spellEnd"/>
      <w:r>
        <w:t>*</w:t>
      </w:r>
    </w:p>
    <w:p w:rsidR="00B02642" w:rsidRDefault="00B02642" w:rsidP="00B02642">
      <w:pPr>
        <w:rPr>
          <w:color w:val="FFFFFF" w:themeColor="background1"/>
        </w:rPr>
      </w:pPr>
      <w:r>
        <w:t xml:space="preserve">In your </w:t>
      </w:r>
      <w:proofErr w:type="spellStart"/>
      <w:r>
        <w:t>aws</w:t>
      </w:r>
      <w:proofErr w:type="spellEnd"/>
      <w:r>
        <w:t xml:space="preserve"> console list all the files in the location, </w:t>
      </w:r>
      <w:r w:rsidRPr="00B02642">
        <w:rPr>
          <w:color w:val="FFFFFF" w:themeColor="background1"/>
          <w:highlight w:val="black"/>
        </w:rPr>
        <w:t>s3://nyc-tlc/</w:t>
      </w:r>
    </w:p>
    <w:p w:rsidR="00B02642" w:rsidRPr="008C1B03" w:rsidRDefault="00B02642" w:rsidP="00B02642">
      <w:pPr>
        <w:ind w:left="0"/>
        <w:rPr>
          <w:b/>
          <w:bCs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224406</wp:posOffset>
                </wp:positionH>
                <wp:positionV relativeFrom="paragraph">
                  <wp:posOffset>271250</wp:posOffset>
                </wp:positionV>
                <wp:extent cx="5729680" cy="604007"/>
                <wp:effectExtent l="0" t="0" r="10795" b="184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9680" cy="604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2642" w:rsidRDefault="00B02642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.65pt;margin-top:21.35pt;width:451.15pt;height:4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" fillcolor="white [3201]" strokeweight=".5pt">
                <v:textbox>
                  <w:txbxContent>
                    <w:p w:rsidR="00B02642" w:rsidRDefault="00B02642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w:t xml:space="preserve">       </w:t>
      </w:r>
      <w:r w:rsidRPr="008C1B03">
        <w:rPr>
          <w:b/>
          <w:bCs/>
        </w:rPr>
        <w:t xml:space="preserve">Write </w:t>
      </w:r>
      <w:proofErr w:type="spellStart"/>
      <w:r w:rsidRPr="008C1B03">
        <w:rPr>
          <w:b/>
          <w:bCs/>
        </w:rPr>
        <w:t>aws</w:t>
      </w:r>
      <w:proofErr w:type="spellEnd"/>
      <w:r w:rsidRPr="008C1B03">
        <w:rPr>
          <w:b/>
          <w:bCs/>
        </w:rPr>
        <w:t xml:space="preserve"> s3 list command, to list only green taxi files.</w:t>
      </w:r>
    </w:p>
    <w:p w:rsidR="00B02642" w:rsidRDefault="00B02642" w:rsidP="00B02642">
      <w:pPr>
        <w:rPr>
          <w:color w:val="000000" w:themeColor="text1"/>
        </w:rPr>
      </w:pPr>
    </w:p>
    <w:p w:rsidR="00B02642" w:rsidRDefault="00B02642" w:rsidP="00B02642">
      <w:pPr>
        <w:jc w:val="right"/>
      </w:pPr>
    </w:p>
    <w:p w:rsidR="00B02642" w:rsidRDefault="00B02642" w:rsidP="00B02642">
      <w:pPr>
        <w:ind w:left="0"/>
      </w:pPr>
    </w:p>
    <w:p w:rsidR="00B02642" w:rsidRDefault="00B02642" w:rsidP="00B02642">
      <w:r>
        <w:t>Because you don’t have any idea about the file which you are trying to load</w:t>
      </w:r>
      <w:r w:rsidR="001B5EC5">
        <w:t>, it’s always good practice to copy a single file from s3 to local and check the data and number of columns.</w:t>
      </w:r>
    </w:p>
    <w:p w:rsidR="001B5EC5" w:rsidRDefault="001B5EC5" w:rsidP="00B02642">
      <w:r w:rsidRPr="008C1B0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224406</wp:posOffset>
                </wp:positionH>
                <wp:positionV relativeFrom="paragraph">
                  <wp:posOffset>275893</wp:posOffset>
                </wp:positionV>
                <wp:extent cx="5796792" cy="637563"/>
                <wp:effectExtent l="0" t="0" r="7620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792" cy="637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5EC5" w:rsidRDefault="001B5EC5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left:0;text-align:left;margin-left:17.65pt;margin-top:21.7pt;width:456.45pt;height:5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" fillcolor="white [3201]" strokeweight=".5pt">
                <v:textbox>
                  <w:txbxContent>
                    <w:p w:rsidR="001B5EC5" w:rsidRDefault="001B5EC5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8C1B03">
        <w:rPr>
          <w:b/>
          <w:bCs/>
        </w:rPr>
        <w:t xml:space="preserve">Write command to copy file , </w:t>
      </w:r>
      <w:r w:rsidRPr="008C1B03">
        <w:rPr>
          <w:b/>
          <w:bCs/>
          <w:color w:val="FFFFFF" w:themeColor="background1"/>
          <w:highlight w:val="black"/>
        </w:rPr>
        <w:t xml:space="preserve">green_tripdata_2013-08.csv </w:t>
      </w:r>
      <w:r w:rsidRPr="008C1B03">
        <w:rPr>
          <w:b/>
          <w:bCs/>
        </w:rPr>
        <w:t>to your local system</w:t>
      </w:r>
      <w:r w:rsidRPr="001B5EC5">
        <w:t>.</w:t>
      </w:r>
    </w:p>
    <w:p w:rsidR="001B5EC5" w:rsidRDefault="001B5EC5" w:rsidP="00B02642"/>
    <w:p w:rsidR="001B5EC5" w:rsidRPr="001B5EC5" w:rsidRDefault="001B5EC5" w:rsidP="001B5EC5"/>
    <w:p w:rsidR="001B5EC5" w:rsidRDefault="001B5EC5" w:rsidP="001B5EC5"/>
    <w:p w:rsidR="001B5EC5" w:rsidRDefault="008C1B03" w:rsidP="001B5EC5">
      <w:pPr>
        <w:tabs>
          <w:tab w:val="left" w:pos="7543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2120317</wp:posOffset>
                </wp:positionH>
                <wp:positionV relativeFrom="paragraph">
                  <wp:posOffset>263181</wp:posOffset>
                </wp:positionV>
                <wp:extent cx="2499920" cy="310393"/>
                <wp:effectExtent l="0" t="0" r="1524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20" cy="310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1B03" w:rsidRDefault="008C1B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left:0;text-align:left;margin-left:166.95pt;margin-top:20.7pt;width:196.85pt;height:2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" fillcolor="white [3201]" strokeweight=".5pt">
                <v:textbox>
                  <w:txbxContent>
                    <w:p w:rsidR="008C1B03" w:rsidRDefault="008C1B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="001B5EC5">
        <w:t xml:space="preserve">Open the file in excel and </w:t>
      </w:r>
      <w:r>
        <w:t>observe the data.</w:t>
      </w:r>
    </w:p>
    <w:p w:rsidR="008C1B03" w:rsidRDefault="008C1B03" w:rsidP="001B5EC5">
      <w:pPr>
        <w:tabs>
          <w:tab w:val="left" w:pos="7543"/>
        </w:tabs>
        <w:jc w:val="both"/>
      </w:pPr>
      <w:r>
        <w:t xml:space="preserve">How many columns you have ? </w:t>
      </w:r>
    </w:p>
    <w:p w:rsidR="008C1B03" w:rsidRDefault="008C1B03" w:rsidP="001B5EC5">
      <w:pPr>
        <w:tabs>
          <w:tab w:val="left" w:pos="7543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00B7CF" wp14:editId="749871A3">
                <wp:simplePos x="0" y="0"/>
                <wp:positionH relativeFrom="column">
                  <wp:posOffset>2592199</wp:posOffset>
                </wp:positionH>
                <wp:positionV relativeFrom="paragraph">
                  <wp:posOffset>163358</wp:posOffset>
                </wp:positionV>
                <wp:extent cx="2499920" cy="310393"/>
                <wp:effectExtent l="0" t="0" r="1524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20" cy="310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1B03" w:rsidRDefault="008C1B03" w:rsidP="008C1B03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0B7CF" id="Text Box 5" o:spid="_x0000_s1029" type="#_x0000_t202" style="position:absolute;left:0;text-align:left;margin-left:204.1pt;margin-top:12.85pt;width:196.85pt;height:2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" fillcolor="white [3201]" strokeweight=".5pt">
                <v:textbox>
                  <w:txbxContent>
                    <w:p w:rsidR="008C1B03" w:rsidRDefault="008C1B03" w:rsidP="008C1B03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8C1B03" w:rsidRDefault="008C1B03" w:rsidP="001B5EC5">
      <w:pPr>
        <w:tabs>
          <w:tab w:val="left" w:pos="7543"/>
        </w:tabs>
        <w:jc w:val="both"/>
      </w:pPr>
      <w:r>
        <w:t xml:space="preserve">How many date columns you can see? </w:t>
      </w:r>
    </w:p>
    <w:p w:rsidR="008C1B03" w:rsidRDefault="008C1B03" w:rsidP="001B5EC5">
      <w:pPr>
        <w:tabs>
          <w:tab w:val="left" w:pos="7543"/>
        </w:tabs>
        <w:jc w:val="both"/>
      </w:pPr>
    </w:p>
    <w:p w:rsidR="008C1B03" w:rsidRDefault="008C1B03" w:rsidP="001B5EC5">
      <w:pPr>
        <w:tabs>
          <w:tab w:val="left" w:pos="7543"/>
        </w:tabs>
        <w:jc w:val="both"/>
      </w:pPr>
    </w:p>
    <w:p w:rsidR="008C1B03" w:rsidRPr="003C0426" w:rsidRDefault="008C1B03" w:rsidP="001B5EC5">
      <w:pPr>
        <w:pStyle w:val="Heading1"/>
        <w:tabs>
          <w:tab w:val="left" w:pos="7543"/>
        </w:tabs>
        <w:jc w:val="both"/>
        <w:rPr>
          <w:b/>
          <w:bCs/>
        </w:rPr>
      </w:pPr>
      <w:r w:rsidRPr="003C0426">
        <w:rPr>
          <w:b/>
          <w:bCs/>
        </w:rPr>
        <w:lastRenderedPageBreak/>
        <w:t>before you load.</w:t>
      </w:r>
    </w:p>
    <w:p w:rsidR="008C1B03" w:rsidRDefault="008C1B03" w:rsidP="008C1B03">
      <w:r>
        <w:t>Now you should be having better understanding of data you are going to load.</w:t>
      </w:r>
    </w:p>
    <w:p w:rsidR="008C1B03" w:rsidRDefault="008C1B03" w:rsidP="008C1B03">
      <w:r>
        <w:t xml:space="preserve">So go ahead and create table in </w:t>
      </w:r>
      <w:r w:rsidRPr="008C1B03">
        <w:rPr>
          <w:b/>
          <w:bCs/>
        </w:rPr>
        <w:t>snowflake database</w:t>
      </w:r>
      <w:r>
        <w:t xml:space="preserve"> to capture this data in table.</w:t>
      </w:r>
    </w:p>
    <w:p w:rsidR="008C1B03" w:rsidRDefault="008C1B03" w:rsidP="008C1B03"/>
    <w:p w:rsidR="008C1B03" w:rsidRPr="008C1B03" w:rsidRDefault="008C1B03" w:rsidP="008C1B03">
      <w:pPr>
        <w:rPr>
          <w:color w:val="FFFFFF" w:themeColor="background1"/>
          <w:highlight w:val="black"/>
        </w:rPr>
      </w:pPr>
      <w:r w:rsidRPr="008C1B03">
        <w:rPr>
          <w:color w:val="FFFFFF" w:themeColor="background1"/>
          <w:highlight w:val="black"/>
        </w:rPr>
        <w:t>CREATE OR REPLACE TRANSIENT TABLE GREEN_TRIP_DATA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r w:rsidRPr="008C1B03">
        <w:rPr>
          <w:color w:val="FFFFFF" w:themeColor="background1"/>
          <w:highlight w:val="black"/>
        </w:rPr>
        <w:t>(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VendorID</w:t>
      </w:r>
      <w:proofErr w:type="spellEnd"/>
      <w:r w:rsidRPr="008C1B03">
        <w:rPr>
          <w:color w:val="FFFFFF" w:themeColor="background1"/>
          <w:highlight w:val="black"/>
        </w:rPr>
        <w:tab/>
        <w:t>NUMBER</w:t>
      </w:r>
      <w:r w:rsidRPr="008C1B03">
        <w:rPr>
          <w:color w:val="FFFFFF" w:themeColor="background1"/>
          <w:highlight w:val="black"/>
        </w:rPr>
        <w:tab/>
        <w:t>NOT NULL,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lpep_pickup_datetime</w:t>
      </w:r>
      <w:proofErr w:type="spellEnd"/>
      <w:r w:rsidRPr="008C1B03">
        <w:rPr>
          <w:color w:val="FFFFFF" w:themeColor="background1"/>
          <w:highlight w:val="black"/>
        </w:rPr>
        <w:tab/>
        <w:t>TIMESTAMP_NTZ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lpep_dropoff_datetime</w:t>
      </w:r>
      <w:proofErr w:type="spellEnd"/>
      <w:r w:rsidRPr="008C1B03">
        <w:rPr>
          <w:color w:val="FFFFFF" w:themeColor="background1"/>
          <w:highlight w:val="black"/>
        </w:rPr>
        <w:tab/>
        <w:t>TIMESTAMP_NTZ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store_and_fwd_flag</w:t>
      </w:r>
      <w:proofErr w:type="spellEnd"/>
      <w:r w:rsidRPr="008C1B03">
        <w:rPr>
          <w:color w:val="FFFFFF" w:themeColor="background1"/>
          <w:highlight w:val="black"/>
        </w:rPr>
        <w:tab/>
        <w:t>VARCHAR(1)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RatecodeID</w:t>
      </w:r>
      <w:proofErr w:type="spellEnd"/>
      <w:r w:rsidRPr="008C1B03">
        <w:rPr>
          <w:color w:val="FFFFFF" w:themeColor="background1"/>
          <w:highlight w:val="black"/>
        </w:rPr>
        <w:tab/>
        <w:t>NUMBER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PULocationID</w:t>
      </w:r>
      <w:proofErr w:type="spellEnd"/>
      <w:r w:rsidRPr="008C1B03">
        <w:rPr>
          <w:color w:val="FFFFFF" w:themeColor="background1"/>
          <w:highlight w:val="black"/>
        </w:rPr>
        <w:tab/>
        <w:t>NUMBER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DOLocationID</w:t>
      </w:r>
      <w:proofErr w:type="spellEnd"/>
      <w:r w:rsidRPr="008C1B03">
        <w:rPr>
          <w:color w:val="FFFFFF" w:themeColor="background1"/>
          <w:highlight w:val="black"/>
        </w:rPr>
        <w:tab/>
        <w:t>NUMBER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passenger_count</w:t>
      </w:r>
      <w:proofErr w:type="spellEnd"/>
      <w:r w:rsidRPr="008C1B03">
        <w:rPr>
          <w:color w:val="FFFFFF" w:themeColor="background1"/>
          <w:highlight w:val="black"/>
        </w:rPr>
        <w:tab/>
        <w:t>NUMBER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trip_distance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fare_amount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r w:rsidRPr="008C1B03">
        <w:rPr>
          <w:color w:val="FFFFFF" w:themeColor="background1"/>
          <w:highlight w:val="black"/>
        </w:rPr>
        <w:t>extra</w:t>
      </w:r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mta_tax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tip_amount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tolls_amount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ehail_fee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improvement_surcharge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total_amount</w:t>
      </w:r>
      <w:proofErr w:type="spellEnd"/>
      <w:r w:rsidRPr="008C1B03">
        <w:rPr>
          <w:color w:val="FFFFFF" w:themeColor="background1"/>
          <w:highlight w:val="black"/>
        </w:rPr>
        <w:tab/>
        <w:t>FLOAT</w:t>
      </w:r>
      <w:r w:rsidRPr="008C1B03">
        <w:rPr>
          <w:color w:val="FFFFFF" w:themeColor="background1"/>
          <w:highlight w:val="black"/>
        </w:rPr>
        <w:tab/>
        <w:t>NOT NULL,</w:t>
      </w:r>
    </w:p>
    <w:p w:rsidR="008C1B03" w:rsidRPr="008C1B03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payment_type</w:t>
      </w:r>
      <w:proofErr w:type="spellEnd"/>
      <w:r w:rsidRPr="008C1B03">
        <w:rPr>
          <w:color w:val="FFFFFF" w:themeColor="background1"/>
          <w:highlight w:val="black"/>
        </w:rPr>
        <w:tab/>
        <w:t>NUMBER</w:t>
      </w:r>
      <w:r w:rsidRPr="008C1B03">
        <w:rPr>
          <w:color w:val="FFFFFF" w:themeColor="background1"/>
          <w:highlight w:val="black"/>
        </w:rPr>
        <w:tab/>
        <w:t>,</w:t>
      </w:r>
    </w:p>
    <w:p w:rsidR="00DA708C" w:rsidRDefault="008C1B03" w:rsidP="008C1B03">
      <w:pPr>
        <w:rPr>
          <w:color w:val="FFFFFF" w:themeColor="background1"/>
          <w:highlight w:val="black"/>
        </w:rPr>
      </w:pPr>
      <w:proofErr w:type="spellStart"/>
      <w:r w:rsidRPr="008C1B03">
        <w:rPr>
          <w:color w:val="FFFFFF" w:themeColor="background1"/>
          <w:highlight w:val="black"/>
        </w:rPr>
        <w:t>trip_type</w:t>
      </w:r>
      <w:proofErr w:type="spellEnd"/>
      <w:r w:rsidRPr="008C1B03">
        <w:rPr>
          <w:color w:val="FFFFFF" w:themeColor="background1"/>
          <w:highlight w:val="black"/>
        </w:rPr>
        <w:tab/>
        <w:t>NUMBER</w:t>
      </w:r>
      <w:r w:rsidR="00DA708C">
        <w:rPr>
          <w:color w:val="FFFFFF" w:themeColor="background1"/>
          <w:highlight w:val="black"/>
        </w:rPr>
        <w:t>,</w:t>
      </w:r>
    </w:p>
    <w:p w:rsidR="008C1B03" w:rsidRPr="008C1B03" w:rsidRDefault="00DA708C" w:rsidP="008C1B03">
      <w:pPr>
        <w:rPr>
          <w:color w:val="FFFFFF" w:themeColor="background1"/>
          <w:highlight w:val="black"/>
        </w:rPr>
      </w:pPr>
      <w:r>
        <w:rPr>
          <w:color w:val="FFFFFF" w:themeColor="background1"/>
          <w:highlight w:val="black"/>
        </w:rPr>
        <w:t>FILE_NAME VARCHAR</w:t>
      </w:r>
      <w:r w:rsidR="008C1B03" w:rsidRPr="008C1B03">
        <w:rPr>
          <w:color w:val="FFFFFF" w:themeColor="background1"/>
          <w:highlight w:val="black"/>
        </w:rPr>
        <w:tab/>
        <w:t xml:space="preserve"> </w:t>
      </w:r>
    </w:p>
    <w:p w:rsidR="008C1B03" w:rsidRDefault="008C1B03" w:rsidP="00DA708C">
      <w:pPr>
        <w:rPr>
          <w:color w:val="FFFFFF" w:themeColor="background1"/>
          <w:highlight w:val="black"/>
        </w:rPr>
      </w:pPr>
      <w:r w:rsidRPr="008C1B03">
        <w:rPr>
          <w:color w:val="FFFFFF" w:themeColor="background1"/>
          <w:highlight w:val="black"/>
        </w:rPr>
        <w:t>)</w:t>
      </w:r>
    </w:p>
    <w:p w:rsidR="00DA708C" w:rsidRDefault="00DA708C" w:rsidP="00DA708C"/>
    <w:p w:rsidR="00DA708C" w:rsidRDefault="00DA708C" w:rsidP="00DA708C"/>
    <w:p w:rsidR="00DA708C" w:rsidRDefault="00DA708C" w:rsidP="00DA708C"/>
    <w:p w:rsidR="00894818" w:rsidRDefault="008C1B03" w:rsidP="00DA708C">
      <w:r w:rsidRPr="008C1B03">
        <w:lastRenderedPageBreak/>
        <w:t>Creat</w:t>
      </w:r>
      <w:r>
        <w:t>ing table is first step. But you have to create few more objects to facilitate loading data to snowflake.</w:t>
      </w:r>
    </w:p>
    <w:p w:rsidR="00894818" w:rsidRDefault="00894818" w:rsidP="00894818">
      <w:pPr>
        <w:pStyle w:val="Heading4"/>
      </w:pPr>
      <w:r>
        <w:t>It’s always good practice to create file format object, to parse the file you are loading. In this current scenario, you are trying to load csv file.</w:t>
      </w:r>
    </w:p>
    <w:p w:rsidR="00894818" w:rsidRDefault="00894818" w:rsidP="00894818">
      <w:pPr>
        <w:pStyle w:val="Heading4"/>
        <w:numPr>
          <w:ilvl w:val="0"/>
          <w:numId w:val="0"/>
        </w:numPr>
        <w:ind w:left="1440"/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</w:rPr>
      </w:pPr>
      <w:r>
        <w:t xml:space="preserve">   Go ahead and create CSV file format by name, </w:t>
      </w:r>
      <w:proofErr w:type="spellStart"/>
      <w:r w:rsidRPr="00894818"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  <w:t>aws_csv_format</w:t>
      </w:r>
      <w:proofErr w:type="spellEnd"/>
    </w:p>
    <w:p w:rsidR="00894818" w:rsidRDefault="00894818" w:rsidP="00894818">
      <w:pPr>
        <w:pStyle w:val="Heading4"/>
        <w:numPr>
          <w:ilvl w:val="0"/>
          <w:numId w:val="0"/>
        </w:numPr>
        <w:ind w:left="1440"/>
      </w:pPr>
    </w:p>
    <w:p w:rsidR="00894818" w:rsidRPr="00894818" w:rsidRDefault="00894818" w:rsidP="00894818">
      <w:pPr>
        <w:pStyle w:val="Heading4"/>
        <w:numPr>
          <w:ilvl w:val="0"/>
          <w:numId w:val="0"/>
        </w:numPr>
        <w:ind w:left="1440"/>
        <w:rPr>
          <w:b/>
          <w:bCs/>
          <w:i w:val="0"/>
          <w:iCs w:val="0"/>
        </w:rPr>
      </w:pPr>
      <w:r w:rsidRPr="00894818">
        <w:rPr>
          <w:b/>
          <w:bCs/>
          <w:i w:val="0"/>
          <w:iCs w:val="0"/>
        </w:rPr>
        <w:t>Create file format object. Mention command below,</w:t>
      </w:r>
    </w:p>
    <w:p w:rsidR="00894818" w:rsidRDefault="00894818" w:rsidP="00894818">
      <w:pPr>
        <w:pStyle w:val="Heading4"/>
        <w:numPr>
          <w:ilvl w:val="0"/>
          <w:numId w:val="0"/>
        </w:numPr>
        <w:ind w:left="1440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938719</wp:posOffset>
                </wp:positionH>
                <wp:positionV relativeFrom="paragraph">
                  <wp:posOffset>135052</wp:posOffset>
                </wp:positionV>
                <wp:extent cx="4806315" cy="1488332"/>
                <wp:effectExtent l="0" t="0" r="6985" b="107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315" cy="1488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4818" w:rsidRDefault="00894818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left:0;text-align:left;margin-left:73.9pt;margin-top:10.65pt;width:378.45pt;height:11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" fillcolor="white [3201]" strokeweight=".5pt">
                <v:textbox>
                  <w:txbxContent>
                    <w:p w:rsidR="00894818" w:rsidRDefault="00894818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894818" w:rsidRPr="00894818" w:rsidRDefault="00894818" w:rsidP="00894818"/>
    <w:p w:rsidR="00894818" w:rsidRPr="00894818" w:rsidRDefault="00894818" w:rsidP="00894818"/>
    <w:p w:rsidR="00894818" w:rsidRPr="00894818" w:rsidRDefault="00894818" w:rsidP="00894818"/>
    <w:p w:rsidR="00894818" w:rsidRPr="00894818" w:rsidRDefault="00894818" w:rsidP="00894818"/>
    <w:p w:rsidR="00894818" w:rsidRPr="00894818" w:rsidRDefault="00894818" w:rsidP="00894818"/>
    <w:p w:rsidR="00894818" w:rsidRDefault="00894818" w:rsidP="00894818">
      <w:pPr>
        <w:tabs>
          <w:tab w:val="left" w:pos="2497"/>
        </w:tabs>
      </w:pPr>
      <w:r>
        <w:tab/>
      </w:r>
    </w:p>
    <w:p w:rsidR="00894818" w:rsidRDefault="00894818" w:rsidP="00894818">
      <w:pPr>
        <w:tabs>
          <w:tab w:val="left" w:pos="2497"/>
        </w:tabs>
        <w:rPr>
          <w:i/>
          <w:iCs/>
        </w:rPr>
      </w:pPr>
      <w:r>
        <w:t xml:space="preserve">                  </w:t>
      </w:r>
      <w:r w:rsidRPr="00894818">
        <w:rPr>
          <w:i/>
          <w:iCs/>
        </w:rPr>
        <w:t xml:space="preserve">Hint : You should be aware that, data has </w:t>
      </w:r>
      <w:r w:rsidRPr="00894818">
        <w:rPr>
          <w:b/>
          <w:bCs/>
          <w:i/>
          <w:iCs/>
        </w:rPr>
        <w:t>header</w:t>
      </w:r>
      <w:r w:rsidR="001519EE">
        <w:rPr>
          <w:b/>
          <w:bCs/>
          <w:i/>
          <w:iCs/>
        </w:rPr>
        <w:t xml:space="preserve"> column</w:t>
      </w:r>
      <w:r w:rsidRPr="00894818">
        <w:rPr>
          <w:i/>
          <w:iCs/>
        </w:rPr>
        <w:t xml:space="preserve"> . While creating file format you should be skipping the header column.</w:t>
      </w:r>
    </w:p>
    <w:p w:rsidR="00DA708C" w:rsidRDefault="00DA708C" w:rsidP="00894818">
      <w:pPr>
        <w:tabs>
          <w:tab w:val="left" w:pos="2497"/>
        </w:tabs>
        <w:rPr>
          <w:i/>
          <w:iCs/>
        </w:rPr>
      </w:pPr>
      <w:bookmarkStart w:id="0" w:name="_GoBack"/>
      <w:bookmarkEnd w:id="0"/>
    </w:p>
    <w:p w:rsidR="00DA708C" w:rsidRDefault="00DA708C" w:rsidP="00DA708C">
      <w:pPr>
        <w:pStyle w:val="Heading4"/>
      </w:pPr>
      <w:r>
        <w:t xml:space="preserve">Create stage object pointing to, </w:t>
      </w:r>
      <w:proofErr w:type="spellStart"/>
      <w:r w:rsidRPr="00DA708C">
        <w:rPr>
          <w:b/>
          <w:bCs/>
        </w:rPr>
        <w:t>aws</w:t>
      </w:r>
      <w:proofErr w:type="spellEnd"/>
      <w:r>
        <w:t xml:space="preserve"> open data  s3 location</w:t>
      </w:r>
    </w:p>
    <w:p w:rsidR="00DA708C" w:rsidRDefault="00DA708C" w:rsidP="00DA708C">
      <w:pPr>
        <w:pStyle w:val="Heading4"/>
        <w:numPr>
          <w:ilvl w:val="0"/>
          <w:numId w:val="0"/>
        </w:numPr>
        <w:ind w:left="1440"/>
      </w:pPr>
      <w:r>
        <w:t>.</w:t>
      </w:r>
    </w:p>
    <w:p w:rsidR="00DA708C" w:rsidRDefault="00DA708C" w:rsidP="00DA708C">
      <w:pPr>
        <w:pStyle w:val="Heading4"/>
        <w:numPr>
          <w:ilvl w:val="0"/>
          <w:numId w:val="0"/>
        </w:numPr>
        <w:ind w:left="144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Create stage object by name </w:t>
      </w:r>
      <w:r w:rsidRPr="00894818">
        <w:rPr>
          <w:b/>
          <w:bCs/>
          <w:i w:val="0"/>
          <w:iCs w:val="0"/>
          <w:sz w:val="24"/>
          <w:szCs w:val="24"/>
        </w:rPr>
        <w:t xml:space="preserve">, </w:t>
      </w:r>
      <w:r w:rsidRPr="00894818"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  <w:t>aws_s3_open_data</w:t>
      </w:r>
      <w:r>
        <w:rPr>
          <w:b/>
          <w:bCs/>
          <w:i w:val="0"/>
          <w:iCs w:val="0"/>
        </w:rPr>
        <w:t>. Mention command below,</w:t>
      </w:r>
    </w:p>
    <w:p w:rsidR="00DA708C" w:rsidRPr="00DA708C" w:rsidRDefault="00DA708C" w:rsidP="00DA708C">
      <w:pPr>
        <w:pStyle w:val="Heading4"/>
        <w:numPr>
          <w:ilvl w:val="0"/>
          <w:numId w:val="0"/>
        </w:numPr>
        <w:ind w:left="1440"/>
        <w:rPr>
          <w:b/>
          <w:bCs/>
          <w:i w:val="0"/>
          <w:iCs w:val="0"/>
        </w:rPr>
      </w:pPr>
      <w:r>
        <w:rPr>
          <w:b/>
          <w:bCs/>
          <w:i w:val="0"/>
          <w:iCs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5B3057" wp14:editId="175A78B0">
                <wp:simplePos x="0" y="0"/>
                <wp:positionH relativeFrom="column">
                  <wp:posOffset>943286</wp:posOffset>
                </wp:positionH>
                <wp:positionV relativeFrom="paragraph">
                  <wp:posOffset>97317</wp:posOffset>
                </wp:positionV>
                <wp:extent cx="4806315" cy="1488332"/>
                <wp:effectExtent l="0" t="0" r="6985" b="1079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315" cy="1488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708C" w:rsidRDefault="00DA708C" w:rsidP="00DA708C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B3057" id="Text Box 9" o:spid="_x0000_s1031" type="#_x0000_t202" style="position:absolute;left:0;text-align:left;margin-left:74.25pt;margin-top:7.65pt;width:378.45pt;height:11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" fillcolor="white [3201]" strokeweight=".5pt">
                <v:textbox>
                  <w:txbxContent>
                    <w:p w:rsidR="00DA708C" w:rsidRDefault="00DA708C" w:rsidP="00DA708C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894818" w:rsidRDefault="00894818" w:rsidP="00894818">
      <w:pPr>
        <w:rPr>
          <w:rFonts w:asciiTheme="majorHAnsi" w:eastAsiaTheme="majorEastAsia" w:hAnsiTheme="majorHAnsi" w:cstheme="majorBidi"/>
          <w:b/>
          <w:bCs/>
          <w:spacing w:val="6"/>
        </w:rPr>
      </w:pPr>
    </w:p>
    <w:p w:rsidR="00894818" w:rsidRDefault="00894818" w:rsidP="00894818"/>
    <w:p w:rsidR="00DA708C" w:rsidRDefault="00DA708C" w:rsidP="00894818"/>
    <w:p w:rsidR="00DA708C" w:rsidRDefault="00DA708C" w:rsidP="00894818"/>
    <w:p w:rsidR="00DA708C" w:rsidRDefault="00DA708C" w:rsidP="00DA708C">
      <w:pPr>
        <w:ind w:left="0"/>
      </w:pPr>
    </w:p>
    <w:p w:rsidR="00DA708C" w:rsidRDefault="00DA708C" w:rsidP="00DA708C">
      <w:pPr>
        <w:ind w:left="0"/>
      </w:pPr>
    </w:p>
    <w:p w:rsidR="00DA708C" w:rsidRDefault="00DA708C" w:rsidP="00DA708C">
      <w:pPr>
        <w:pStyle w:val="Heading4"/>
        <w:numPr>
          <w:ilvl w:val="0"/>
          <w:numId w:val="0"/>
        </w:numPr>
        <w:ind w:left="1080"/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</w:pPr>
      <w:r>
        <w:t xml:space="preserve"> Hint : you don’t need to create integration object as you are trying to copy </w:t>
      </w:r>
      <w:r w:rsidRPr="00894818">
        <w:rPr>
          <w:b/>
          <w:bCs/>
        </w:rPr>
        <w:t>open data</w:t>
      </w:r>
      <w:r>
        <w:t xml:space="preserve">. You can use URL, </w:t>
      </w:r>
      <w:r w:rsidRPr="00DA708C"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  <w:t>'s3://</w:t>
      </w:r>
      <w:proofErr w:type="spellStart"/>
      <w:r w:rsidRPr="00DA708C"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  <w:t>nyc-tlc</w:t>
      </w:r>
      <w:proofErr w:type="spellEnd"/>
      <w:r w:rsidRPr="00DA708C"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  <w:t>/trip\ data/'</w:t>
      </w:r>
    </w:p>
    <w:p w:rsidR="00DA708C" w:rsidRDefault="00DA708C" w:rsidP="00DA708C">
      <w:pPr>
        <w:pStyle w:val="Heading4"/>
        <w:numPr>
          <w:ilvl w:val="0"/>
          <w:numId w:val="0"/>
        </w:numPr>
        <w:ind w:left="1080"/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</w:pPr>
    </w:p>
    <w:p w:rsidR="00DA708C" w:rsidRPr="00DA708C" w:rsidRDefault="00DA708C" w:rsidP="00DA708C">
      <w:pPr>
        <w:pStyle w:val="Heading4"/>
        <w:numPr>
          <w:ilvl w:val="0"/>
          <w:numId w:val="0"/>
        </w:numPr>
        <w:ind w:left="1080"/>
      </w:pPr>
      <w:r w:rsidRPr="00DA708C">
        <w:t>Rem</w:t>
      </w:r>
      <w:r>
        <w:t>ember, you should be attaching file format object to stage object.</w:t>
      </w:r>
    </w:p>
    <w:p w:rsidR="00DA708C" w:rsidRPr="00DA708C" w:rsidRDefault="00DA708C" w:rsidP="00DA708C">
      <w:pPr>
        <w:pStyle w:val="Heading4"/>
        <w:numPr>
          <w:ilvl w:val="0"/>
          <w:numId w:val="0"/>
        </w:numPr>
        <w:ind w:left="1440"/>
        <w:rPr>
          <w:rFonts w:asciiTheme="minorHAnsi" w:eastAsiaTheme="minorHAnsi" w:hAnsiTheme="minorHAnsi" w:cstheme="minorBidi"/>
          <w:b/>
          <w:bCs/>
          <w:color w:val="FFFFFF" w:themeColor="background1"/>
          <w:spacing w:val="0"/>
          <w:highlight w:val="black"/>
        </w:rPr>
      </w:pPr>
    </w:p>
    <w:p w:rsidR="00DA708C" w:rsidRDefault="00DA708C" w:rsidP="00894818"/>
    <w:p w:rsidR="00DA708C" w:rsidRDefault="00DA708C" w:rsidP="00894818"/>
    <w:p w:rsidR="00DA708C" w:rsidRPr="001A4335" w:rsidRDefault="00DA708C" w:rsidP="00DA708C">
      <w:pPr>
        <w:pStyle w:val="Heading1"/>
        <w:tabs>
          <w:tab w:val="left" w:pos="7543"/>
        </w:tabs>
        <w:jc w:val="both"/>
        <w:rPr>
          <w:b/>
          <w:bCs/>
        </w:rPr>
      </w:pPr>
      <w:r w:rsidRPr="001A4335">
        <w:rPr>
          <w:b/>
          <w:bCs/>
        </w:rPr>
        <w:lastRenderedPageBreak/>
        <w:t>Loading data.</w:t>
      </w:r>
    </w:p>
    <w:p w:rsidR="00DA708C" w:rsidRDefault="00DA708C" w:rsidP="00DA708C">
      <w:r>
        <w:t>I hope</w:t>
      </w:r>
      <w:r w:rsidR="002650F4">
        <w:t>,</w:t>
      </w:r>
      <w:r>
        <w:t xml:space="preserve"> by now, you should be having your TABLE, FILE FORMAT OBJECT AND STAGE OBJECT ready.</w:t>
      </w:r>
    </w:p>
    <w:p w:rsidR="0003185F" w:rsidRPr="0003185F" w:rsidRDefault="0003185F" w:rsidP="00DA708C">
      <w:pPr>
        <w:rPr>
          <w:b/>
          <w:bCs/>
          <w:sz w:val="28"/>
          <w:szCs w:val="28"/>
        </w:rPr>
      </w:pPr>
      <w:r w:rsidRPr="0003185F">
        <w:rPr>
          <w:b/>
          <w:bCs/>
          <w:sz w:val="28"/>
          <w:szCs w:val="28"/>
        </w:rPr>
        <w:t>ANALYSIS</w:t>
      </w:r>
    </w:p>
    <w:p w:rsidR="00DA708C" w:rsidRDefault="002650F4" w:rsidP="00894818">
      <w:r>
        <w:t>Before we load the data, let’s try to do some analysis.</w:t>
      </w:r>
    </w:p>
    <w:p w:rsidR="00F532AD" w:rsidRDefault="00F532AD" w:rsidP="00894818">
      <w:r>
        <w:t>You can create a view on top of s3 data and query or you can query it directly. Your choice!!!!</w:t>
      </w:r>
    </w:p>
    <w:p w:rsidR="002650F4" w:rsidRPr="002650F4" w:rsidRDefault="002650F4" w:rsidP="002650F4">
      <w:pPr>
        <w:pStyle w:val="Heading4"/>
      </w:pPr>
      <w:r w:rsidRPr="002650F4">
        <w:t>How many distinct green taxi trip data files are there ?</w:t>
      </w:r>
    </w:p>
    <w:p w:rsidR="002650F4" w:rsidRPr="002650F4" w:rsidRDefault="002650F4" w:rsidP="002650F4">
      <w:pPr>
        <w:ind w:left="1440"/>
        <w:rPr>
          <w:b/>
          <w:bCs/>
        </w:rPr>
      </w:pPr>
      <w:r w:rsidRPr="002650F4">
        <w:rPr>
          <w:b/>
          <w:bCs/>
        </w:rPr>
        <w:t>Write the command below,</w:t>
      </w:r>
    </w:p>
    <w:p w:rsidR="002650F4" w:rsidRDefault="002650F4" w:rsidP="00894818">
      <w:r w:rsidRPr="002650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870017</wp:posOffset>
                </wp:positionH>
                <wp:positionV relativeFrom="paragraph">
                  <wp:posOffset>36574</wp:posOffset>
                </wp:positionV>
                <wp:extent cx="5175115" cy="1819073"/>
                <wp:effectExtent l="0" t="0" r="6985" b="101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115" cy="1819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50F4" w:rsidRDefault="002650F4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2" type="#_x0000_t202" style="position:absolute;left:0;text-align:left;margin-left:68.5pt;margin-top:2.9pt;width:407.5pt;height:14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" fillcolor="white [3201]" strokeweight=".5pt">
                <v:textbox>
                  <w:txbxContent>
                    <w:p w:rsidR="002650F4" w:rsidRDefault="002650F4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2650F4" w:rsidRDefault="002650F4" w:rsidP="00894818"/>
    <w:p w:rsidR="002650F4" w:rsidRDefault="002650F4" w:rsidP="00894818"/>
    <w:p w:rsidR="002650F4" w:rsidRDefault="002650F4" w:rsidP="00894818"/>
    <w:p w:rsidR="002650F4" w:rsidRDefault="002650F4" w:rsidP="00894818"/>
    <w:p w:rsidR="002650F4" w:rsidRDefault="002650F4" w:rsidP="00894818"/>
    <w:p w:rsidR="002650F4" w:rsidRDefault="002650F4" w:rsidP="00894818"/>
    <w:p w:rsidR="002650F4" w:rsidRDefault="002650F4" w:rsidP="00894818">
      <w:r>
        <w:t xml:space="preserve">                    Hint : Use, </w:t>
      </w:r>
      <w:proofErr w:type="spellStart"/>
      <w:r w:rsidRPr="002650F4">
        <w:rPr>
          <w:b/>
          <w:bCs/>
          <w:i/>
          <w:iCs/>
          <w:color w:val="FFFFFF" w:themeColor="background1"/>
          <w:highlight w:val="black"/>
        </w:rPr>
        <w:t>metadata$filename</w:t>
      </w:r>
      <w:proofErr w:type="spellEnd"/>
      <w:r>
        <w:rPr>
          <w:b/>
          <w:bCs/>
          <w:i/>
          <w:iCs/>
          <w:color w:val="FFFFFF" w:themeColor="background1"/>
          <w:highlight w:val="black"/>
        </w:rPr>
        <w:t xml:space="preserve">  </w:t>
      </w:r>
      <w:r>
        <w:rPr>
          <w:b/>
          <w:bCs/>
          <w:i/>
          <w:iCs/>
          <w:color w:val="FFFFFF" w:themeColor="background1"/>
        </w:rPr>
        <w:t xml:space="preserve">   </w:t>
      </w:r>
      <w:r w:rsidRPr="002650F4">
        <w:t xml:space="preserve">build in column </w:t>
      </w:r>
      <w:r>
        <w:t>name. You can also use, pattern property. Refer link below,</w:t>
      </w:r>
    </w:p>
    <w:p w:rsidR="002650F4" w:rsidRDefault="00E93F7E" w:rsidP="00894818">
      <w:hyperlink r:id="rId8" w:history="1">
        <w:r w:rsidR="002650F4" w:rsidRPr="009A7914">
          <w:rPr>
            <w:rStyle w:val="Hyperlink"/>
          </w:rPr>
          <w:t>https://docs.snowflake.com/en/user-guide/data-load-considerations-load.html</w:t>
        </w:r>
      </w:hyperlink>
    </w:p>
    <w:p w:rsidR="002650F4" w:rsidRDefault="002650F4" w:rsidP="00894818"/>
    <w:p w:rsidR="002650F4" w:rsidRDefault="002650F4" w:rsidP="00894818">
      <w:r w:rsidRPr="002650F4">
        <w:rPr>
          <w:noProof/>
        </w:rPr>
        <w:drawing>
          <wp:inline distT="0" distB="0" distL="0" distR="0" wp14:anchorId="56703AC6" wp14:editId="6178F73C">
            <wp:extent cx="5486400" cy="10464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A9" w:rsidRPr="002650F4" w:rsidRDefault="008724A9" w:rsidP="008724A9">
      <w:pPr>
        <w:ind w:left="720"/>
      </w:pPr>
      <w:r w:rsidRPr="008724A9">
        <w:rPr>
          <w:noProof/>
        </w:rPr>
        <w:drawing>
          <wp:inline distT="0" distB="0" distL="0" distR="0" wp14:anchorId="0C0F91EB" wp14:editId="3C218251">
            <wp:extent cx="3924300" cy="13716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F4" w:rsidRDefault="002650F4" w:rsidP="00894818"/>
    <w:p w:rsidR="002650F4" w:rsidRDefault="002650F4" w:rsidP="002650F4">
      <w:pPr>
        <w:pStyle w:val="Heading4"/>
        <w:numPr>
          <w:ilvl w:val="0"/>
          <w:numId w:val="0"/>
        </w:numPr>
        <w:ind w:left="1440"/>
      </w:pPr>
      <w:r>
        <w:t>How many distinct green taxi files are there ?</w:t>
      </w:r>
    </w:p>
    <w:p w:rsidR="002650F4" w:rsidRDefault="002650F4" w:rsidP="002650F4">
      <w:pPr>
        <w:pStyle w:val="Heading4"/>
        <w:numPr>
          <w:ilvl w:val="0"/>
          <w:numId w:val="0"/>
        </w:numPr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928991</wp:posOffset>
                </wp:positionH>
                <wp:positionV relativeFrom="paragraph">
                  <wp:posOffset>88062</wp:posOffset>
                </wp:positionV>
                <wp:extent cx="4533090" cy="457200"/>
                <wp:effectExtent l="0" t="0" r="1397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09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50F4" w:rsidRDefault="002650F4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3" type="#_x0000_t202" style="position:absolute;left:0;text-align:left;margin-left:73.15pt;margin-top:6.95pt;width:356.95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" fillcolor="white [3201]" strokeweight=".5pt">
                <v:textbox>
                  <w:txbxContent>
                    <w:p w:rsidR="002650F4" w:rsidRDefault="002650F4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2650F4" w:rsidRDefault="002650F4" w:rsidP="002650F4">
      <w:pPr>
        <w:jc w:val="right"/>
      </w:pPr>
    </w:p>
    <w:p w:rsidR="002650F4" w:rsidRDefault="002650F4" w:rsidP="002650F4">
      <w:pPr>
        <w:jc w:val="right"/>
      </w:pPr>
    </w:p>
    <w:p w:rsidR="002650F4" w:rsidRDefault="002650F4" w:rsidP="002650F4"/>
    <w:p w:rsidR="002650F4" w:rsidRDefault="0003185F" w:rsidP="0003185F">
      <w:pPr>
        <w:pStyle w:val="Heading4"/>
      </w:pPr>
      <w:r>
        <w:t>Check how many records each</w:t>
      </w:r>
      <w:r w:rsidRPr="0003185F">
        <w:rPr>
          <w:b/>
          <w:bCs/>
        </w:rPr>
        <w:t xml:space="preserve">, </w:t>
      </w:r>
      <w:proofErr w:type="spellStart"/>
      <w:r w:rsidRPr="0003185F">
        <w:rPr>
          <w:b/>
          <w:bCs/>
        </w:rPr>
        <w:t>green_trip</w:t>
      </w:r>
      <w:proofErr w:type="spellEnd"/>
      <w:r w:rsidRPr="0003185F">
        <w:rPr>
          <w:b/>
          <w:bCs/>
        </w:rPr>
        <w:t>*</w:t>
      </w:r>
      <w:r>
        <w:t xml:space="preserve">  file has. Which file has less number of records?</w:t>
      </w:r>
    </w:p>
    <w:p w:rsidR="0003185F" w:rsidRDefault="0003185F" w:rsidP="0003185F">
      <w:pPr>
        <w:pStyle w:val="Heading4"/>
        <w:numPr>
          <w:ilvl w:val="0"/>
          <w:numId w:val="0"/>
        </w:numPr>
        <w:ind w:left="1440"/>
      </w:pPr>
      <w:r>
        <w:t xml:space="preserve"> Group by file name and count number of records in each file. </w:t>
      </w:r>
    </w:p>
    <w:p w:rsidR="0003185F" w:rsidRDefault="0003185F" w:rsidP="0003185F">
      <w:pPr>
        <w:pStyle w:val="Heading4"/>
        <w:numPr>
          <w:ilvl w:val="0"/>
          <w:numId w:val="0"/>
        </w:numPr>
        <w:ind w:left="1440"/>
      </w:pPr>
      <w:r>
        <w:t>Write your query below,</w:t>
      </w:r>
    </w:p>
    <w:p w:rsidR="0003185F" w:rsidRDefault="008724A9" w:rsidP="0003185F">
      <w:pPr>
        <w:pStyle w:val="Heading4"/>
        <w:numPr>
          <w:ilvl w:val="0"/>
          <w:numId w:val="0"/>
        </w:numPr>
        <w:ind w:left="1440"/>
      </w:pPr>
      <w:r w:rsidRPr="002650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BCC1C5" wp14:editId="6962725D">
                <wp:simplePos x="0" y="0"/>
                <wp:positionH relativeFrom="column">
                  <wp:posOffset>884906</wp:posOffset>
                </wp:positionH>
                <wp:positionV relativeFrom="paragraph">
                  <wp:posOffset>193391</wp:posOffset>
                </wp:positionV>
                <wp:extent cx="5175115" cy="1819073"/>
                <wp:effectExtent l="0" t="0" r="6985" b="101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115" cy="1819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85F" w:rsidRDefault="0003185F" w:rsidP="0003185F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BCC1C5" id="Text Box 12" o:spid="_x0000_s1034" type="#_x0000_t202" style="position:absolute;left:0;text-align:left;margin-left:69.7pt;margin-top:15.25pt;width:407.5pt;height:14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" fillcolor="white [3201]" strokeweight=".5pt">
                <v:textbox>
                  <w:txbxContent>
                    <w:p w:rsidR="0003185F" w:rsidRDefault="0003185F" w:rsidP="0003185F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03185F" w:rsidRDefault="0003185F" w:rsidP="0003185F">
      <w:pPr>
        <w:pStyle w:val="Heading4"/>
        <w:numPr>
          <w:ilvl w:val="0"/>
          <w:numId w:val="0"/>
        </w:numPr>
        <w:ind w:left="1440"/>
      </w:pPr>
    </w:p>
    <w:p w:rsidR="0003185F" w:rsidRPr="0003185F" w:rsidRDefault="0003185F" w:rsidP="0003185F"/>
    <w:p w:rsidR="0003185F" w:rsidRPr="0003185F" w:rsidRDefault="0003185F" w:rsidP="0003185F"/>
    <w:p w:rsidR="0003185F" w:rsidRPr="0003185F" w:rsidRDefault="0003185F" w:rsidP="0003185F"/>
    <w:p w:rsidR="0003185F" w:rsidRPr="0003185F" w:rsidRDefault="0003185F" w:rsidP="0003185F"/>
    <w:p w:rsidR="0003185F" w:rsidRDefault="0003185F" w:rsidP="0003185F">
      <w:pPr>
        <w:rPr>
          <w:rFonts w:asciiTheme="majorHAnsi" w:eastAsiaTheme="majorEastAsia" w:hAnsiTheme="majorHAnsi" w:cstheme="majorBidi"/>
          <w:spacing w:val="6"/>
        </w:rPr>
      </w:pPr>
    </w:p>
    <w:p w:rsidR="0003185F" w:rsidRDefault="0003185F" w:rsidP="0003185F">
      <w:pPr>
        <w:rPr>
          <w:rFonts w:asciiTheme="majorHAnsi" w:eastAsiaTheme="majorEastAsia" w:hAnsiTheme="majorHAnsi" w:cstheme="majorBidi"/>
          <w:spacing w:val="6"/>
        </w:rPr>
      </w:pPr>
    </w:p>
    <w:p w:rsidR="0003185F" w:rsidRDefault="0003185F" w:rsidP="0003185F">
      <w:pPr>
        <w:pStyle w:val="Heading4"/>
      </w:pPr>
      <w:r>
        <w:t>Check total number of records you are going to load.</w:t>
      </w:r>
    </w:p>
    <w:p w:rsidR="0003185F" w:rsidRDefault="0003185F" w:rsidP="0003185F">
      <w:pPr>
        <w:pStyle w:val="Heading4"/>
        <w:numPr>
          <w:ilvl w:val="0"/>
          <w:numId w:val="0"/>
        </w:numPr>
        <w:ind w:left="1440"/>
      </w:pPr>
      <w:r>
        <w:t xml:space="preserve">Write your query below for </w:t>
      </w:r>
      <w:proofErr w:type="spellStart"/>
      <w:r w:rsidRPr="0003185F">
        <w:rPr>
          <w:b/>
          <w:bCs/>
        </w:rPr>
        <w:t>green_trip</w:t>
      </w:r>
      <w:proofErr w:type="spellEnd"/>
      <w:r w:rsidRPr="0003185F">
        <w:rPr>
          <w:b/>
          <w:bCs/>
        </w:rPr>
        <w:t>*</w:t>
      </w:r>
    </w:p>
    <w:p w:rsidR="0003185F" w:rsidRDefault="0003185F" w:rsidP="0003185F">
      <w:pPr>
        <w:pStyle w:val="Heading4"/>
        <w:numPr>
          <w:ilvl w:val="0"/>
          <w:numId w:val="0"/>
        </w:numPr>
        <w:ind w:left="1440"/>
      </w:pPr>
      <w:r w:rsidRPr="002650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62D780" wp14:editId="11F21F72">
                <wp:simplePos x="0" y="0"/>
                <wp:positionH relativeFrom="column">
                  <wp:posOffset>885217</wp:posOffset>
                </wp:positionH>
                <wp:positionV relativeFrom="paragraph">
                  <wp:posOffset>184190</wp:posOffset>
                </wp:positionV>
                <wp:extent cx="5175115" cy="1819073"/>
                <wp:effectExtent l="0" t="0" r="6985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115" cy="1819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  <w:p w:rsidR="0003185F" w:rsidRDefault="0003185F" w:rsidP="0003185F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2D780" id="Text Box 13" o:spid="_x0000_s1035" type="#_x0000_t202" style="position:absolute;left:0;text-align:left;margin-left:69.7pt;margin-top:14.5pt;width:407.5pt;height:14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" fillcolor="white [3201]" strokeweight=".5pt">
                <v:textbox>
                  <w:txbxContent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  <w:p w:rsidR="0003185F" w:rsidRDefault="0003185F" w:rsidP="0003185F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03185F" w:rsidRPr="0003185F" w:rsidRDefault="0003185F" w:rsidP="0003185F"/>
    <w:p w:rsidR="0003185F" w:rsidRPr="0003185F" w:rsidRDefault="0003185F" w:rsidP="0003185F"/>
    <w:p w:rsidR="0003185F" w:rsidRPr="0003185F" w:rsidRDefault="0003185F" w:rsidP="0003185F"/>
    <w:p w:rsidR="0003185F" w:rsidRPr="0003185F" w:rsidRDefault="0003185F" w:rsidP="0003185F"/>
    <w:p w:rsidR="0003185F" w:rsidRPr="0003185F" w:rsidRDefault="0003185F" w:rsidP="0003185F"/>
    <w:p w:rsidR="0003185F" w:rsidRPr="0003185F" w:rsidRDefault="0003185F" w:rsidP="0003185F"/>
    <w:p w:rsidR="0003185F" w:rsidRPr="0003185F" w:rsidRDefault="0003185F" w:rsidP="0003185F"/>
    <w:p w:rsidR="0003185F" w:rsidRDefault="0003185F" w:rsidP="0003185F">
      <w:pPr>
        <w:tabs>
          <w:tab w:val="left" w:pos="30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2164404</wp:posOffset>
                </wp:positionH>
                <wp:positionV relativeFrom="paragraph">
                  <wp:posOffset>208685</wp:posOffset>
                </wp:positionV>
                <wp:extent cx="3453319" cy="437745"/>
                <wp:effectExtent l="0" t="0" r="1397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319" cy="43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185F" w:rsidRDefault="0003185F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6" type="#_x0000_t202" style="position:absolute;left:0;text-align:left;margin-left:170.45pt;margin-top:16.45pt;width:271.9pt;height:34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" fillcolor="white [3201]" strokeweight=".5pt">
                <v:textbox>
                  <w:txbxContent>
                    <w:p w:rsidR="0003185F" w:rsidRDefault="0003185F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03185F" w:rsidRDefault="0003185F" w:rsidP="0003185F">
      <w:pPr>
        <w:tabs>
          <w:tab w:val="left" w:pos="3018"/>
        </w:tabs>
      </w:pPr>
      <w:r>
        <w:t xml:space="preserve">                     How many records ? </w:t>
      </w:r>
    </w:p>
    <w:p w:rsidR="0003185F" w:rsidRDefault="0003185F" w:rsidP="0003185F">
      <w:pPr>
        <w:tabs>
          <w:tab w:val="left" w:pos="3018"/>
        </w:tabs>
      </w:pPr>
    </w:p>
    <w:p w:rsidR="008F32F9" w:rsidRDefault="008F32F9" w:rsidP="0003185F">
      <w:pPr>
        <w:tabs>
          <w:tab w:val="left" w:pos="3018"/>
        </w:tabs>
      </w:pPr>
    </w:p>
    <w:p w:rsidR="008F32F9" w:rsidRDefault="008F32F9" w:rsidP="0003185F">
      <w:pPr>
        <w:tabs>
          <w:tab w:val="left" w:pos="3018"/>
        </w:tabs>
      </w:pPr>
    </w:p>
    <w:p w:rsidR="008F32F9" w:rsidRDefault="008F32F9" w:rsidP="0003185F">
      <w:pPr>
        <w:tabs>
          <w:tab w:val="left" w:pos="3018"/>
        </w:tabs>
      </w:pPr>
    </w:p>
    <w:p w:rsidR="008F32F9" w:rsidRDefault="008F32F9" w:rsidP="0003185F">
      <w:pPr>
        <w:tabs>
          <w:tab w:val="left" w:pos="3018"/>
        </w:tabs>
      </w:pPr>
    </w:p>
    <w:p w:rsidR="008F32F9" w:rsidRDefault="008F32F9" w:rsidP="0003185F">
      <w:pPr>
        <w:tabs>
          <w:tab w:val="left" w:pos="3018"/>
        </w:tabs>
      </w:pPr>
    </w:p>
    <w:p w:rsidR="0003185F" w:rsidRDefault="0003185F" w:rsidP="0003185F">
      <w:pPr>
        <w:tabs>
          <w:tab w:val="left" w:pos="3018"/>
        </w:tabs>
      </w:pPr>
    </w:p>
    <w:p w:rsidR="0003185F" w:rsidRDefault="0003185F" w:rsidP="00031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 LOAD</w:t>
      </w:r>
    </w:p>
    <w:p w:rsidR="0003185F" w:rsidRDefault="008724A9" w:rsidP="0003185F">
      <w:pPr>
        <w:rPr>
          <w:sz w:val="28"/>
          <w:szCs w:val="28"/>
        </w:rPr>
      </w:pPr>
      <w:r>
        <w:rPr>
          <w:sz w:val="28"/>
          <w:szCs w:val="28"/>
        </w:rPr>
        <w:t>It’s not a good practice to load all files at once to snowflake database.</w:t>
      </w:r>
    </w:p>
    <w:p w:rsidR="008724A9" w:rsidRDefault="008724A9" w:rsidP="0003185F">
      <w:pPr>
        <w:rPr>
          <w:sz w:val="28"/>
          <w:szCs w:val="28"/>
        </w:rPr>
      </w:pPr>
      <w:r>
        <w:rPr>
          <w:sz w:val="28"/>
          <w:szCs w:val="28"/>
        </w:rPr>
        <w:t>You should first try loading single file to the table.</w:t>
      </w:r>
    </w:p>
    <w:p w:rsidR="008724A9" w:rsidRDefault="008724A9" w:rsidP="0003185F">
      <w:pPr>
        <w:rPr>
          <w:sz w:val="28"/>
          <w:szCs w:val="28"/>
        </w:rPr>
      </w:pPr>
      <w:r>
        <w:rPr>
          <w:sz w:val="28"/>
          <w:szCs w:val="28"/>
        </w:rPr>
        <w:t>Refer this link below,</w:t>
      </w:r>
    </w:p>
    <w:p w:rsidR="00BC79C3" w:rsidRDefault="00E93F7E" w:rsidP="0003185F">
      <w:pPr>
        <w:rPr>
          <w:sz w:val="28"/>
          <w:szCs w:val="28"/>
        </w:rPr>
      </w:pPr>
      <w:hyperlink r:id="rId11" w:history="1">
        <w:r w:rsidR="00DC2C60" w:rsidRPr="009A7914">
          <w:rPr>
            <w:rStyle w:val="Hyperlink"/>
            <w:sz w:val="28"/>
            <w:szCs w:val="28"/>
          </w:rPr>
          <w:t>https://docs.snowflake.com/en/sql-reference/sql/copy-into-table.html</w:t>
        </w:r>
      </w:hyperlink>
    </w:p>
    <w:p w:rsidR="00DC2C60" w:rsidRDefault="00DC2C60" w:rsidP="0003185F">
      <w:pPr>
        <w:rPr>
          <w:sz w:val="28"/>
          <w:szCs w:val="28"/>
        </w:rPr>
      </w:pPr>
      <w:r w:rsidRPr="00DC2C60">
        <w:rPr>
          <w:noProof/>
          <w:sz w:val="28"/>
          <w:szCs w:val="28"/>
        </w:rPr>
        <w:drawing>
          <wp:inline distT="0" distB="0" distL="0" distR="0" wp14:anchorId="022848F7" wp14:editId="06A34893">
            <wp:extent cx="4521200" cy="18161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60" w:rsidRDefault="00DC2C60" w:rsidP="0003185F">
      <w:pPr>
        <w:rPr>
          <w:sz w:val="28"/>
          <w:szCs w:val="28"/>
        </w:rPr>
      </w:pPr>
    </w:p>
    <w:p w:rsidR="00DC2C60" w:rsidRDefault="00DC2C60" w:rsidP="00DC2C60">
      <w:pPr>
        <w:rPr>
          <w:sz w:val="28"/>
          <w:szCs w:val="28"/>
        </w:rPr>
      </w:pPr>
      <w:r>
        <w:rPr>
          <w:sz w:val="28"/>
          <w:szCs w:val="28"/>
        </w:rPr>
        <w:t xml:space="preserve">Try to copy file , </w:t>
      </w:r>
      <w:r w:rsidRPr="00DC2C60">
        <w:rPr>
          <w:b/>
          <w:bCs/>
          <w:i/>
          <w:iCs/>
          <w:color w:val="FFFFFF" w:themeColor="background1"/>
          <w:highlight w:val="black"/>
        </w:rPr>
        <w:t>green_tripdata_2015-05.csv</w:t>
      </w:r>
      <w:r>
        <w:rPr>
          <w:b/>
          <w:bCs/>
          <w:i/>
          <w:iCs/>
          <w:color w:val="FFFFFF" w:themeColor="background1"/>
        </w:rPr>
        <w:t xml:space="preserve">  </w:t>
      </w:r>
      <w:r w:rsidRPr="00DC2C60">
        <w:rPr>
          <w:sz w:val="28"/>
          <w:szCs w:val="28"/>
        </w:rPr>
        <w:t>to the table</w:t>
      </w:r>
      <w:r>
        <w:rPr>
          <w:sz w:val="28"/>
          <w:szCs w:val="28"/>
        </w:rPr>
        <w:t>.</w:t>
      </w:r>
    </w:p>
    <w:p w:rsidR="00DC2C60" w:rsidRDefault="00DC2C60" w:rsidP="00DC2C60">
      <w:pPr>
        <w:rPr>
          <w:sz w:val="28"/>
          <w:szCs w:val="28"/>
        </w:rPr>
      </w:pPr>
      <w:r>
        <w:rPr>
          <w:sz w:val="28"/>
          <w:szCs w:val="28"/>
        </w:rPr>
        <w:t>Write your copy command below,</w:t>
      </w:r>
    </w:p>
    <w:p w:rsidR="00DC2C60" w:rsidRDefault="00DC2C60" w:rsidP="00DC2C6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30034</wp:posOffset>
                </wp:positionV>
                <wp:extent cx="5564221" cy="2276272"/>
                <wp:effectExtent l="0" t="0" r="11430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4221" cy="2276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2C60" w:rsidRDefault="00DC2C6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7" type="#_x0000_t202" style="position:absolute;left:0;text-align:left;margin-left:18pt;margin-top:2.35pt;width:438.15pt;height:179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" fillcolor="white [3201]" strokeweight=".5pt">
                <v:textbox>
                  <w:txbxContent>
                    <w:p w:rsidR="00DC2C60" w:rsidRDefault="00DC2C60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BC79C3" w:rsidRDefault="00BC79C3" w:rsidP="0003185F">
      <w:pPr>
        <w:rPr>
          <w:sz w:val="28"/>
          <w:szCs w:val="28"/>
        </w:rPr>
      </w:pPr>
    </w:p>
    <w:p w:rsidR="008724A9" w:rsidRPr="008724A9" w:rsidRDefault="008724A9" w:rsidP="0003185F">
      <w:pPr>
        <w:rPr>
          <w:sz w:val="28"/>
          <w:szCs w:val="28"/>
        </w:rPr>
      </w:pPr>
    </w:p>
    <w:p w:rsidR="0003185F" w:rsidRDefault="0003185F" w:rsidP="0003185F">
      <w:pPr>
        <w:tabs>
          <w:tab w:val="left" w:pos="3018"/>
        </w:tabs>
      </w:pPr>
    </w:p>
    <w:p w:rsidR="0003185F" w:rsidRDefault="0003185F" w:rsidP="0003185F">
      <w:pPr>
        <w:tabs>
          <w:tab w:val="left" w:pos="3018"/>
        </w:tabs>
      </w:pPr>
    </w:p>
    <w:p w:rsidR="00DC2C60" w:rsidRDefault="00DC2C60" w:rsidP="0003185F">
      <w:pPr>
        <w:tabs>
          <w:tab w:val="left" w:pos="3018"/>
        </w:tabs>
      </w:pPr>
    </w:p>
    <w:p w:rsidR="00DC2C60" w:rsidRDefault="00DC2C60" w:rsidP="0003185F">
      <w:pPr>
        <w:tabs>
          <w:tab w:val="left" w:pos="3018"/>
        </w:tabs>
      </w:pPr>
    </w:p>
    <w:p w:rsidR="00DC2C60" w:rsidRDefault="00DC2C60" w:rsidP="0003185F">
      <w:pPr>
        <w:tabs>
          <w:tab w:val="left" w:pos="3018"/>
        </w:tabs>
      </w:pPr>
    </w:p>
    <w:p w:rsidR="00A47502" w:rsidRDefault="00A47502" w:rsidP="0003185F">
      <w:pPr>
        <w:tabs>
          <w:tab w:val="left" w:pos="3018"/>
        </w:tabs>
      </w:pPr>
      <w:r>
        <w:t>Hint : Use ON_ERROR =’CONTINUE’ to reject bad records.</w:t>
      </w:r>
    </w:p>
    <w:p w:rsidR="00DC2C60" w:rsidRDefault="00DC2C60" w:rsidP="0003185F">
      <w:pPr>
        <w:tabs>
          <w:tab w:val="left" w:pos="3018"/>
        </w:tabs>
      </w:pPr>
    </w:p>
    <w:p w:rsidR="00DC2C60" w:rsidRDefault="00A47502" w:rsidP="0003185F">
      <w:pPr>
        <w:tabs>
          <w:tab w:val="left" w:pos="3018"/>
        </w:tabs>
      </w:pPr>
      <w:r>
        <w:t xml:space="preserve">Try to check if there is any rejected records. </w:t>
      </w:r>
    </w:p>
    <w:p w:rsidR="00713E27" w:rsidRDefault="00713E27" w:rsidP="0003185F">
      <w:pPr>
        <w:tabs>
          <w:tab w:val="left" w:pos="3018"/>
        </w:tabs>
      </w:pPr>
    </w:p>
    <w:p w:rsidR="00713E27" w:rsidRDefault="00713E27" w:rsidP="0003185F">
      <w:pPr>
        <w:tabs>
          <w:tab w:val="left" w:pos="3018"/>
        </w:tabs>
      </w:pPr>
    </w:p>
    <w:p w:rsidR="00713E27" w:rsidRDefault="00713E27" w:rsidP="0003185F">
      <w:pPr>
        <w:tabs>
          <w:tab w:val="left" w:pos="30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248055</wp:posOffset>
                </wp:positionH>
                <wp:positionV relativeFrom="paragraph">
                  <wp:posOffset>262647</wp:posOffset>
                </wp:positionV>
                <wp:extent cx="5252936" cy="1361872"/>
                <wp:effectExtent l="0" t="0" r="1778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6" cy="1361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3E27" w:rsidRDefault="00713E27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8" type="#_x0000_t202" style="position:absolute;left:0;text-align:left;margin-left:19.55pt;margin-top:20.7pt;width:413.6pt;height:107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" fillcolor="white [3201]" strokeweight=".5pt">
                <v:textbox>
                  <w:txbxContent>
                    <w:p w:rsidR="00713E27" w:rsidRDefault="00713E27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t>Write command to capture rejected records,</w:t>
      </w:r>
    </w:p>
    <w:p w:rsidR="00713E27" w:rsidRDefault="00713E27" w:rsidP="0003185F">
      <w:pPr>
        <w:tabs>
          <w:tab w:val="left" w:pos="3018"/>
        </w:tabs>
      </w:pPr>
    </w:p>
    <w:p w:rsidR="00713E27" w:rsidRDefault="00713E27" w:rsidP="0003185F">
      <w:pPr>
        <w:tabs>
          <w:tab w:val="left" w:pos="3018"/>
        </w:tabs>
      </w:pPr>
    </w:p>
    <w:p w:rsidR="00713E27" w:rsidRDefault="00713E27" w:rsidP="0003185F">
      <w:pPr>
        <w:tabs>
          <w:tab w:val="left" w:pos="3018"/>
        </w:tabs>
      </w:pPr>
    </w:p>
    <w:p w:rsidR="00713E27" w:rsidRDefault="00713E27" w:rsidP="0003185F">
      <w:pPr>
        <w:tabs>
          <w:tab w:val="left" w:pos="3018"/>
        </w:tabs>
      </w:pPr>
    </w:p>
    <w:p w:rsidR="00713E27" w:rsidRDefault="00713E27" w:rsidP="0003185F">
      <w:pPr>
        <w:tabs>
          <w:tab w:val="left" w:pos="3018"/>
        </w:tabs>
      </w:pPr>
    </w:p>
    <w:p w:rsidR="00713E27" w:rsidRDefault="00713E27" w:rsidP="0003185F">
      <w:pPr>
        <w:tabs>
          <w:tab w:val="left" w:pos="3018"/>
        </w:tabs>
      </w:pPr>
    </w:p>
    <w:p w:rsidR="00713E27" w:rsidRDefault="00A230EC" w:rsidP="0003185F">
      <w:pPr>
        <w:tabs>
          <w:tab w:val="left" w:pos="3018"/>
        </w:tabs>
      </w:pPr>
      <w:r>
        <w:t xml:space="preserve">If you are sure that, there is not many rejects, then copy all </w:t>
      </w:r>
      <w:proofErr w:type="spellStart"/>
      <w:r>
        <w:t>Green_trip</w:t>
      </w:r>
      <w:proofErr w:type="spellEnd"/>
      <w:r>
        <w:t>* files to table.</w:t>
      </w:r>
    </w:p>
    <w:p w:rsidR="00A230EC" w:rsidRDefault="00A230EC" w:rsidP="0003185F">
      <w:pPr>
        <w:tabs>
          <w:tab w:val="left" w:pos="301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9463C3" wp14:editId="03C3FC7F">
                <wp:simplePos x="0" y="0"/>
                <wp:positionH relativeFrom="column">
                  <wp:posOffset>247636</wp:posOffset>
                </wp:positionH>
                <wp:positionV relativeFrom="paragraph">
                  <wp:posOffset>269240</wp:posOffset>
                </wp:positionV>
                <wp:extent cx="5495911" cy="3161490"/>
                <wp:effectExtent l="0" t="0" r="16510" b="139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11" cy="3161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30EC" w:rsidRDefault="00A230EC" w:rsidP="00A230EC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463C3" id="Text Box 19" o:spid="_x0000_s1039" type="#_x0000_t202" style="position:absolute;left:0;text-align:left;margin-left:19.5pt;margin-top:21.2pt;width:432.75pt;height:248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" fillcolor="white [3201]" strokeweight=".5pt">
                <v:textbox>
                  <w:txbxContent>
                    <w:p w:rsidR="00A230EC" w:rsidRDefault="00A230EC" w:rsidP="00A230EC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t>Write your copy command below,</w:t>
      </w: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</w:p>
    <w:p w:rsidR="00A230EC" w:rsidRDefault="00A230EC" w:rsidP="0003185F">
      <w:pPr>
        <w:tabs>
          <w:tab w:val="left" w:pos="3018"/>
        </w:tabs>
      </w:pPr>
      <w:r>
        <w:t xml:space="preserve">Hint : You should only copy  </w:t>
      </w:r>
      <w:proofErr w:type="spellStart"/>
      <w:r>
        <w:t>Green_trip</w:t>
      </w:r>
      <w:proofErr w:type="spellEnd"/>
      <w:r>
        <w:t>* files to table. Use pattern option while copying.</w:t>
      </w:r>
    </w:p>
    <w:p w:rsidR="00A230EC" w:rsidRDefault="00A230EC" w:rsidP="0003185F">
      <w:pPr>
        <w:tabs>
          <w:tab w:val="left" w:pos="3018"/>
        </w:tabs>
        <w:rPr>
          <w:b/>
          <w:bCs/>
          <w:i/>
          <w:iCs/>
          <w:color w:val="FFFFFF" w:themeColor="background1"/>
          <w:highlight w:val="black"/>
        </w:rPr>
      </w:pPr>
      <w:r>
        <w:t xml:space="preserve">Pattern should be something like, </w:t>
      </w:r>
      <w:r w:rsidRPr="00A230EC">
        <w:t>'</w:t>
      </w:r>
      <w:r w:rsidRPr="00A230EC">
        <w:rPr>
          <w:b/>
          <w:bCs/>
          <w:i/>
          <w:iCs/>
          <w:color w:val="FFFFFF" w:themeColor="background1"/>
          <w:highlight w:val="black"/>
        </w:rPr>
        <w:t>.*</w:t>
      </w:r>
      <w:proofErr w:type="spellStart"/>
      <w:r w:rsidRPr="00A230EC">
        <w:rPr>
          <w:b/>
          <w:bCs/>
          <w:i/>
          <w:iCs/>
          <w:color w:val="FFFFFF" w:themeColor="background1"/>
          <w:highlight w:val="black"/>
        </w:rPr>
        <w:t>green_tripdata</w:t>
      </w:r>
      <w:proofErr w:type="spellEnd"/>
      <w:r w:rsidRPr="00A230EC">
        <w:rPr>
          <w:b/>
          <w:bCs/>
          <w:i/>
          <w:iCs/>
          <w:color w:val="FFFFFF" w:themeColor="background1"/>
          <w:highlight w:val="black"/>
        </w:rPr>
        <w:t>.*csv'</w:t>
      </w:r>
    </w:p>
    <w:p w:rsidR="001864D4" w:rsidRPr="00A230EC" w:rsidRDefault="001864D4" w:rsidP="0003185F">
      <w:pPr>
        <w:tabs>
          <w:tab w:val="left" w:pos="3018"/>
        </w:tabs>
        <w:rPr>
          <w:b/>
          <w:bCs/>
          <w:i/>
          <w:iCs/>
          <w:color w:val="FFFFFF" w:themeColor="background1"/>
          <w:highlight w:val="black"/>
        </w:rPr>
      </w:pPr>
    </w:p>
    <w:sectPr w:rsidR="001864D4" w:rsidRPr="00A230EC">
      <w:footerReference w:type="default" r:id="rId13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93F7E" w:rsidRDefault="00E93F7E">
      <w:pPr>
        <w:spacing w:after="0" w:line="240" w:lineRule="auto"/>
      </w:pPr>
      <w:r>
        <w:separator/>
      </w:r>
    </w:p>
    <w:p w:rsidR="00E93F7E" w:rsidRDefault="00E93F7E"/>
  </w:endnote>
  <w:endnote w:type="continuationSeparator" w:id="0">
    <w:p w:rsidR="00E93F7E" w:rsidRDefault="00E93F7E">
      <w:pPr>
        <w:spacing w:after="0" w:line="240" w:lineRule="auto"/>
      </w:pPr>
      <w:r>
        <w:continuationSeparator/>
      </w:r>
    </w:p>
    <w:p w:rsidR="00E93F7E" w:rsidRDefault="00E93F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653B" w:rsidRDefault="008A1F2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93F7E" w:rsidRDefault="00E93F7E">
      <w:pPr>
        <w:spacing w:after="0" w:line="240" w:lineRule="auto"/>
      </w:pPr>
      <w:r>
        <w:separator/>
      </w:r>
    </w:p>
    <w:p w:rsidR="00E93F7E" w:rsidRDefault="00E93F7E"/>
  </w:footnote>
  <w:footnote w:type="continuationSeparator" w:id="0">
    <w:p w:rsidR="00E93F7E" w:rsidRDefault="00E93F7E">
      <w:pPr>
        <w:spacing w:after="0" w:line="240" w:lineRule="auto"/>
      </w:pPr>
      <w:r>
        <w:continuationSeparator/>
      </w:r>
    </w:p>
    <w:p w:rsidR="00E93F7E" w:rsidRDefault="00E93F7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98"/>
    <w:rsid w:val="0003185F"/>
    <w:rsid w:val="001519EE"/>
    <w:rsid w:val="001864D4"/>
    <w:rsid w:val="001A4335"/>
    <w:rsid w:val="001B5EC5"/>
    <w:rsid w:val="002650F4"/>
    <w:rsid w:val="003A2998"/>
    <w:rsid w:val="003B653B"/>
    <w:rsid w:val="003C0426"/>
    <w:rsid w:val="00713E27"/>
    <w:rsid w:val="008724A9"/>
    <w:rsid w:val="00894818"/>
    <w:rsid w:val="008A1F2E"/>
    <w:rsid w:val="008C1B03"/>
    <w:rsid w:val="008F32F9"/>
    <w:rsid w:val="00A230EC"/>
    <w:rsid w:val="00A47502"/>
    <w:rsid w:val="00AF4435"/>
    <w:rsid w:val="00B02642"/>
    <w:rsid w:val="00BC79C3"/>
    <w:rsid w:val="00DA708C"/>
    <w:rsid w:val="00DC2C60"/>
    <w:rsid w:val="00E93F7E"/>
    <w:rsid w:val="00F532AD"/>
    <w:rsid w:val="00F8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0FF2E"/>
  <w15:chartTrackingRefBased/>
  <w15:docId w15:val="{9D92BCE5-27E4-414E-8F53-CB8A4110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02642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54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nowflake.com/en/user-guide/data-load-considerations-load.html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registry.opendata.aws/nyc-tlc-trip-records-pds/" TargetMode="External"/><Relationship Id="rId12" Type="http://schemas.openxmlformats.org/officeDocument/2006/relationships/image" Target="media/image3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snowflake.com/en/sql-reference/sql/copy-into-table.html" TargetMode="Externa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tiff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hchannappa/Library/Containers/com.microsoft.Word/Data/Library/Application%20Support/Microsoft/Office/16.0/DTS/en-US%7b59083023-9C41-284A-AFC6-216C1B5EDCEF%7d/%7bB3155A4A-760D-C94E-81E5-8330D9CADE61%7dtf1000208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26C7E7EF29EF4FAECB4E232DCA3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3B9AEA-A8F2-2F41-B450-1C451604D8C8}"/>
      </w:docPartPr>
      <w:docPartBody>
        <w:p w:rsidR="005001C8" w:rsidRDefault="003A4023">
          <w:pPr>
            <w:pStyle w:val="4026C7E7EF29EF4FAECB4E232DCA3F2F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023"/>
    <w:rsid w:val="00212490"/>
    <w:rsid w:val="003A4023"/>
    <w:rsid w:val="0050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k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 w:line="288" w:lineRule="auto"/>
      <w:outlineLvl w:val="0"/>
    </w:pPr>
    <w:rPr>
      <w:rFonts w:asciiTheme="majorHAnsi" w:eastAsiaTheme="minorHAnsi" w:hAnsiTheme="majorHAnsi"/>
      <w:caps/>
      <w:color w:val="ED7D31" w:themeColor="accent2"/>
      <w:spacing w:val="14"/>
      <w:sz w:val="26"/>
      <w:szCs w:val="26"/>
      <w:lang w:eastAsia="ja-JP" w:bidi="ar-SA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 w:after="120" w:line="288" w:lineRule="auto"/>
      <w:outlineLvl w:val="1"/>
    </w:pPr>
    <w:rPr>
      <w:rFonts w:asciiTheme="majorHAnsi" w:eastAsiaTheme="majorEastAsia" w:hAnsiTheme="majorHAnsi" w:cstheme="majorBidi"/>
      <w:color w:val="ED7D31" w:themeColor="accent2"/>
      <w:sz w:val="22"/>
      <w:szCs w:val="26"/>
      <w:lang w:eastAsia="ja-JP" w:bidi="ar-SA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line="288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lang w:eastAsia="ja-JP" w:bidi="ar-SA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line="288" w:lineRule="auto"/>
      <w:outlineLvl w:val="3"/>
    </w:pPr>
    <w:rPr>
      <w:rFonts w:asciiTheme="majorHAnsi" w:eastAsiaTheme="majorEastAsia" w:hAnsiTheme="majorHAnsi" w:cstheme="majorBidi"/>
      <w:i/>
      <w:iCs/>
      <w:color w:val="4472C4" w:themeColor="accent1"/>
      <w:spacing w:val="6"/>
      <w:sz w:val="22"/>
      <w:szCs w:val="22"/>
      <w:lang w:eastAsia="ja-JP" w:bidi="ar-SA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line="288" w:lineRule="auto"/>
      <w:outlineLvl w:val="4"/>
    </w:pPr>
    <w:rPr>
      <w:rFonts w:asciiTheme="majorHAnsi" w:eastAsiaTheme="majorEastAsia" w:hAnsiTheme="majorHAnsi" w:cstheme="majorBidi"/>
      <w:i/>
      <w:color w:val="ED7D31" w:themeColor="accent2"/>
      <w:spacing w:val="6"/>
      <w:sz w:val="22"/>
      <w:szCs w:val="22"/>
      <w:lang w:eastAsia="ja-JP" w:bidi="ar-SA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line="288" w:lineRule="auto"/>
      <w:outlineLvl w:val="5"/>
    </w:pPr>
    <w:rPr>
      <w:rFonts w:asciiTheme="majorHAnsi" w:eastAsiaTheme="majorEastAsia" w:hAnsiTheme="majorHAnsi" w:cstheme="majorBidi"/>
      <w:color w:val="ED7D31" w:themeColor="accent2"/>
      <w:spacing w:val="12"/>
      <w:sz w:val="22"/>
      <w:szCs w:val="22"/>
      <w:lang w:eastAsia="ja-JP" w:bidi="ar-SA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line="288" w:lineRule="auto"/>
      <w:outlineLvl w:val="6"/>
    </w:pPr>
    <w:rPr>
      <w:rFonts w:asciiTheme="majorHAnsi" w:eastAsiaTheme="majorEastAsia" w:hAnsiTheme="majorHAnsi" w:cstheme="majorBidi"/>
      <w:iCs/>
      <w:color w:val="ED7D31" w:themeColor="accent2"/>
      <w:sz w:val="22"/>
      <w:szCs w:val="22"/>
      <w:lang w:eastAsia="ja-JP" w:bidi="ar-SA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line="288" w:lineRule="auto"/>
      <w:outlineLvl w:val="7"/>
    </w:pPr>
    <w:rPr>
      <w:rFonts w:asciiTheme="majorHAnsi" w:eastAsiaTheme="majorEastAsia" w:hAnsiTheme="majorHAnsi" w:cstheme="majorBidi"/>
      <w:i/>
      <w:color w:val="F19D64" w:themeColor="accent2" w:themeTint="BF"/>
      <w:sz w:val="22"/>
      <w:szCs w:val="21"/>
      <w:lang w:eastAsia="ja-JP" w:bidi="ar-SA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line="288" w:lineRule="auto"/>
      <w:outlineLvl w:val="8"/>
    </w:pPr>
    <w:rPr>
      <w:rFonts w:asciiTheme="majorHAnsi" w:eastAsiaTheme="majorEastAsia" w:hAnsiTheme="majorHAnsi" w:cstheme="majorBidi"/>
      <w:iCs/>
      <w:color w:val="F19D64" w:themeColor="accent2" w:themeTint="BF"/>
      <w:sz w:val="22"/>
      <w:szCs w:val="21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26C7E7EF29EF4FAECB4E232DCA3F2F">
    <w:name w:val="4026C7E7EF29EF4FAECB4E232DCA3F2F"/>
  </w:style>
  <w:style w:type="paragraph" w:customStyle="1" w:styleId="DBD7498A4E8118468E1F301FD2AEED4F">
    <w:name w:val="DBD7498A4E8118468E1F301FD2AEED4F"/>
  </w:style>
  <w:style w:type="paragraph" w:customStyle="1" w:styleId="58F3E01E50B7094D8766FFAB75F61102">
    <w:name w:val="58F3E01E50B7094D8766FFAB75F61102"/>
  </w:style>
  <w:style w:type="paragraph" w:customStyle="1" w:styleId="DD974ADFCED12C4E8DE23846AE936FEE">
    <w:name w:val="DD974ADFCED12C4E8DE23846AE936FEE"/>
  </w:style>
  <w:style w:type="paragraph" w:customStyle="1" w:styleId="92316EAA4F9C6149A0F46D9BF6D80434">
    <w:name w:val="92316EAA4F9C6149A0F46D9BF6D80434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/>
      <w:caps/>
      <w:color w:val="ED7D31" w:themeColor="accent2"/>
      <w:spacing w:val="14"/>
      <w:sz w:val="26"/>
      <w:szCs w:val="26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ED7D31" w:themeColor="accent2"/>
      <w:sz w:val="22"/>
      <w:szCs w:val="26"/>
      <w:lang w:eastAsia="ja-JP" w:bidi="ar-SA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4472C4" w:themeColor="accent1"/>
      <w:sz w:val="22"/>
      <w:lang w:eastAsia="ja-JP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472C4" w:themeColor="accent1"/>
      <w:spacing w:val="6"/>
      <w:sz w:val="22"/>
      <w:szCs w:val="22"/>
      <w:lang w:eastAsia="ja-JP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ED7D31" w:themeColor="accent2"/>
      <w:spacing w:val="6"/>
      <w:sz w:val="22"/>
      <w:szCs w:val="22"/>
      <w:lang w:eastAsia="ja-JP"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ED7D31" w:themeColor="accent2"/>
      <w:spacing w:val="12"/>
      <w:sz w:val="22"/>
      <w:szCs w:val="22"/>
      <w:lang w:eastAsia="ja-JP"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ED7D31" w:themeColor="accent2"/>
      <w:sz w:val="22"/>
      <w:szCs w:val="22"/>
      <w:lang w:eastAsia="ja-JP"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F19D64" w:themeColor="accent2" w:themeTint="BF"/>
      <w:sz w:val="22"/>
      <w:szCs w:val="21"/>
      <w:lang w:eastAsia="ja-JP"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F19D64" w:themeColor="accent2" w:themeTint="BF"/>
      <w:sz w:val="22"/>
      <w:szCs w:val="21"/>
      <w:lang w:eastAsia="ja-JP" w:bidi="ar-SA"/>
    </w:rPr>
  </w:style>
  <w:style w:type="paragraph" w:customStyle="1" w:styleId="06E13524D130B24DB9F7FBBA872A7379">
    <w:name w:val="06E13524D130B24DB9F7FBBA872A7379"/>
  </w:style>
  <w:style w:type="paragraph" w:customStyle="1" w:styleId="F6467132954ADE4C9EE549505CC31B0D">
    <w:name w:val="F6467132954ADE4C9EE549505CC31B0D"/>
  </w:style>
  <w:style w:type="paragraph" w:customStyle="1" w:styleId="FB676CA269FE154A9F0DA2974CEE25EE">
    <w:name w:val="FB676CA269FE154A9F0DA2974CEE25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{B3155A4A-760D-C94E-81E5-8330D9CADE61}tf10002082.dotx</Template>
  <TotalTime>84</TotalTime>
  <Pages>7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Channappa, Pradeep Holalkere</dc:creator>
  <cp:keywords/>
  <dc:description/>
  <cp:lastModifiedBy>Channappa, Pradeep Holalkere</cp:lastModifiedBy>
  <cp:revision>15</cp:revision>
  <dcterms:created xsi:type="dcterms:W3CDTF">2020-10-23T12:02:00Z</dcterms:created>
  <dcterms:modified xsi:type="dcterms:W3CDTF">2020-11-05T07:46:00Z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